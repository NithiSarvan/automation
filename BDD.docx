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3A72" w:rsidRDefault="002A4392" w:rsidP="002A4392">
      <w:r>
        <w:t>JAVA – JDK17</w:t>
      </w:r>
    </w:p>
    <w:p w:rsidR="002A4392" w:rsidRDefault="002A4392" w:rsidP="002A4392">
      <w:r>
        <w:t>IDE – Eclipse – Photon (R)</w:t>
      </w:r>
    </w:p>
    <w:p w:rsidR="00ED17C5" w:rsidRPr="00ED17C5" w:rsidRDefault="00ED17C5" w:rsidP="002A4392">
      <w:pPr>
        <w:rPr>
          <w:b/>
        </w:rPr>
      </w:pPr>
      <w:r w:rsidRPr="00ED17C5">
        <w:rPr>
          <w:b/>
        </w:rPr>
        <w:t>Add-ins</w:t>
      </w:r>
    </w:p>
    <w:p w:rsidR="00ED17C5" w:rsidRDefault="00ED17C5" w:rsidP="002A4392">
      <w:r>
        <w:t xml:space="preserve">Cucumber </w:t>
      </w:r>
    </w:p>
    <w:p w:rsidR="00ED17C5" w:rsidRDefault="00ED17C5" w:rsidP="002A4392">
      <w:r>
        <w:t xml:space="preserve">Nature file </w:t>
      </w:r>
    </w:p>
    <w:p w:rsidR="00ED17C5" w:rsidRDefault="00ED17C5" w:rsidP="002A4392">
      <w:r>
        <w:t>Maven –project</w:t>
      </w:r>
    </w:p>
    <w:p w:rsidR="007008B4" w:rsidRDefault="007008B4" w:rsidP="002A4392">
      <w:r>
        <w:t>ChromeDirver</w:t>
      </w:r>
    </w:p>
    <w:p w:rsidR="007008B4" w:rsidRDefault="007008B4" w:rsidP="002A4392">
      <w:r>
        <w:t xml:space="preserve">WebDriver </w:t>
      </w:r>
    </w:p>
    <w:p w:rsidR="007008B4" w:rsidRDefault="007008B4" w:rsidP="002A4392">
      <w:r>
        <w:t>Application url: https://www.myntra.com</w:t>
      </w:r>
    </w:p>
    <w:p w:rsidR="00ED17C5" w:rsidRDefault="00ED17C5" w:rsidP="002A4392">
      <w:pPr>
        <w:pBdr>
          <w:bottom w:val="double" w:sz="6" w:space="1" w:color="auto"/>
        </w:pBdr>
      </w:pPr>
    </w:p>
    <w:p w:rsidR="00695798" w:rsidRDefault="00ED17C5" w:rsidP="002A4392">
      <w:r>
        <w:t xml:space="preserve">Create Maven Project </w:t>
      </w:r>
    </w:p>
    <w:p w:rsidR="00695798" w:rsidRDefault="00695798" w:rsidP="00695798">
      <w:pPr>
        <w:pStyle w:val="ListParagraph"/>
        <w:numPr>
          <w:ilvl w:val="0"/>
          <w:numId w:val="19"/>
        </w:numPr>
      </w:pPr>
      <w:r>
        <w:t xml:space="preserve">Create new packages </w:t>
      </w:r>
    </w:p>
    <w:p w:rsidR="00695798" w:rsidRDefault="00695798" w:rsidP="00695798">
      <w:pPr>
        <w:pStyle w:val="ListParagraph"/>
        <w:numPr>
          <w:ilvl w:val="1"/>
          <w:numId w:val="19"/>
        </w:numPr>
      </w:pPr>
      <w:r>
        <w:t>Runner</w:t>
      </w:r>
    </w:p>
    <w:p w:rsidR="00695798" w:rsidRDefault="00695798" w:rsidP="00695798">
      <w:pPr>
        <w:pStyle w:val="ListParagraph"/>
        <w:numPr>
          <w:ilvl w:val="2"/>
          <w:numId w:val="20"/>
        </w:numPr>
      </w:pPr>
      <w:r>
        <w:t>MainClass.JAVA</w:t>
      </w:r>
    </w:p>
    <w:p w:rsidR="00ED17C5" w:rsidRDefault="00695798" w:rsidP="00695798">
      <w:pPr>
        <w:pStyle w:val="ListParagraph"/>
        <w:numPr>
          <w:ilvl w:val="1"/>
          <w:numId w:val="19"/>
        </w:numPr>
      </w:pPr>
      <w:r>
        <w:t xml:space="preserve">Steps </w:t>
      </w:r>
      <w:r w:rsidR="00ED17C5">
        <w:t xml:space="preserve"> </w:t>
      </w:r>
    </w:p>
    <w:p w:rsidR="00695798" w:rsidRDefault="00695798" w:rsidP="00695798">
      <w:pPr>
        <w:pStyle w:val="ListParagraph"/>
        <w:numPr>
          <w:ilvl w:val="2"/>
          <w:numId w:val="20"/>
        </w:numPr>
      </w:pPr>
      <w:r>
        <w:t xml:space="preserve">TestCases.java </w:t>
      </w:r>
    </w:p>
    <w:p w:rsidR="00010FEA" w:rsidRDefault="00010FEA" w:rsidP="00010FEA">
      <w:pPr>
        <w:pStyle w:val="ListParagraph"/>
        <w:numPr>
          <w:ilvl w:val="0"/>
          <w:numId w:val="20"/>
        </w:numPr>
      </w:pPr>
      <w:r>
        <w:t xml:space="preserve">Installed – Addin </w:t>
      </w:r>
    </w:p>
    <w:p w:rsidR="00010FEA" w:rsidRDefault="00010FEA" w:rsidP="00010FEA">
      <w:pPr>
        <w:pStyle w:val="ListParagraph"/>
        <w:ind w:left="1440"/>
      </w:pPr>
      <w:r>
        <w:t>Cucumber</w:t>
      </w:r>
    </w:p>
    <w:p w:rsidR="00010FEA" w:rsidRDefault="00010FEA" w:rsidP="00010FEA">
      <w:pPr>
        <w:pStyle w:val="ListParagraph"/>
        <w:ind w:left="1440"/>
      </w:pPr>
      <w:r>
        <w:t xml:space="preserve">Nature file </w:t>
      </w:r>
    </w:p>
    <w:p w:rsidR="00010FEA" w:rsidRDefault="00010FEA" w:rsidP="00010FEA">
      <w:pPr>
        <w:pStyle w:val="ListParagraph"/>
        <w:ind w:left="1440"/>
      </w:pPr>
    </w:p>
    <w:p w:rsidR="00010FEA" w:rsidRDefault="00010FEA" w:rsidP="00010FEA">
      <w:pPr>
        <w:pStyle w:val="ListParagraph"/>
        <w:numPr>
          <w:ilvl w:val="0"/>
          <w:numId w:val="20"/>
        </w:numPr>
      </w:pPr>
      <w:r>
        <w:t xml:space="preserve">Create new folder </w:t>
      </w:r>
    </w:p>
    <w:p w:rsidR="00010FEA" w:rsidRDefault="00010FEA" w:rsidP="00010FEA">
      <w:pPr>
        <w:pStyle w:val="ListParagraph"/>
        <w:numPr>
          <w:ilvl w:val="1"/>
          <w:numId w:val="20"/>
        </w:numPr>
      </w:pPr>
      <w:r>
        <w:t xml:space="preserve">Create new file </w:t>
      </w:r>
    </w:p>
    <w:p w:rsidR="00010FEA" w:rsidRDefault="00010FEA" w:rsidP="00010FEA">
      <w:pPr>
        <w:pStyle w:val="ListParagraph"/>
        <w:numPr>
          <w:ilvl w:val="2"/>
          <w:numId w:val="20"/>
        </w:numPr>
      </w:pPr>
      <w:r>
        <w:t>myTes.fature</w:t>
      </w:r>
    </w:p>
    <w:p w:rsidR="00010FEA" w:rsidRDefault="00010FEA" w:rsidP="00010FEA">
      <w:r>
        <w:rPr>
          <w:noProof/>
        </w:rPr>
        <w:lastRenderedPageBreak/>
        <w:drawing>
          <wp:inline distT="0" distB="0" distL="0" distR="0" wp14:anchorId="36114227" wp14:editId="6B77BE5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49" w:rsidRDefault="00823D49" w:rsidP="00010FEA"/>
    <w:p w:rsidR="00823D49" w:rsidRDefault="00823D49" w:rsidP="00010FEA">
      <w:r>
        <w:t xml:space="preserve">Main menu validation </w:t>
      </w:r>
    </w:p>
    <w:p w:rsidR="00823D49" w:rsidRDefault="00823D49" w:rsidP="00010FEA">
      <w:r>
        <w:t>Open chrome browser and application</w:t>
      </w:r>
    </w:p>
    <w:p w:rsidR="00823D49" w:rsidRDefault="00823D49" w:rsidP="00010FEA">
      <w:r>
        <w:t>Select men menu</w:t>
      </w:r>
    </w:p>
    <w:p w:rsidR="00823D49" w:rsidRDefault="00823D49" w:rsidP="00010FEA">
      <w:r>
        <w:t>Select women menu</w:t>
      </w:r>
    </w:p>
    <w:p w:rsidR="00823D49" w:rsidRDefault="00823D49" w:rsidP="00010FEA">
      <w:r>
        <w:t>Select Kids menu</w:t>
      </w:r>
    </w:p>
    <w:p w:rsidR="00823D49" w:rsidRDefault="00823D49" w:rsidP="00010FEA">
      <w:r>
        <w:t>Select homeliving</w:t>
      </w:r>
    </w:p>
    <w:p w:rsidR="00823D49" w:rsidRDefault="00823D49" w:rsidP="00010FEA"/>
    <w:p w:rsidR="00823D49" w:rsidRDefault="00823D49" w:rsidP="00010FEA">
      <w:r>
        <w:t xml:space="preserve">Copy and paste the above mentioned code into cucumber file </w:t>
      </w:r>
    </w:p>
    <w:p w:rsidR="00823D49" w:rsidRDefault="00823D49" w:rsidP="00010FEA">
      <w:r>
        <w:rPr>
          <w:noProof/>
        </w:rPr>
        <w:lastRenderedPageBreak/>
        <w:drawing>
          <wp:inline distT="0" distB="0" distL="0" distR="0" wp14:anchorId="2DC128AC" wp14:editId="6FCF479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D49" w:rsidRDefault="00823D49" w:rsidP="00010FEA">
      <w:r>
        <w:t xml:space="preserve">Update Maven POM File </w:t>
      </w:r>
      <w:r w:rsidR="005D5207">
        <w:t xml:space="preserve">jar files </w:t>
      </w:r>
    </w:p>
    <w:p w:rsidR="00BC1392" w:rsidRDefault="00BC1392" w:rsidP="00010FEA">
      <w:r>
        <w:rPr>
          <w:noProof/>
        </w:rPr>
        <w:drawing>
          <wp:inline distT="0" distB="0" distL="0" distR="0" wp14:anchorId="2D565639" wp14:editId="1C3C16C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480" w:rsidRDefault="00537C80" w:rsidP="00463480">
      <w:r>
        <w:t>Update the below mentioned jar files into POM.xml</w:t>
      </w:r>
    </w:p>
    <w:p w:rsidR="00463480" w:rsidRDefault="00463480" w:rsidP="00463480">
      <w:r>
        <w:t>&lt;dependency&gt;</w:t>
      </w:r>
    </w:p>
    <w:p w:rsidR="00463480" w:rsidRDefault="00463480" w:rsidP="00463480">
      <w:r>
        <w:t xml:space="preserve">    &lt;groupId&gt;io.cucumber&lt;/groupId&gt;</w:t>
      </w:r>
    </w:p>
    <w:p w:rsidR="00463480" w:rsidRDefault="00463480" w:rsidP="00463480">
      <w:r>
        <w:lastRenderedPageBreak/>
        <w:t xml:space="preserve">    &lt;artifactId&gt;cucumber-java&lt;/artifactId&gt;</w:t>
      </w:r>
    </w:p>
    <w:p w:rsidR="00463480" w:rsidRDefault="00463480" w:rsidP="00463480">
      <w:r>
        <w:t xml:space="preserve">    &lt;version&gt;5.7.0&lt;/version&gt;</w:t>
      </w:r>
    </w:p>
    <w:p w:rsidR="00463480" w:rsidRDefault="00463480" w:rsidP="00463480">
      <w:r>
        <w:t>&lt;/dependency&gt;</w:t>
      </w:r>
    </w:p>
    <w:p w:rsidR="00463480" w:rsidRDefault="00463480" w:rsidP="00463480"/>
    <w:p w:rsidR="00463480" w:rsidRDefault="00463480" w:rsidP="00463480">
      <w:r>
        <w:t>&lt;!-- https://mvnrepository.com/artifact/junit/junit --&gt;</w:t>
      </w:r>
    </w:p>
    <w:p w:rsidR="00463480" w:rsidRDefault="00463480" w:rsidP="00463480">
      <w:r>
        <w:t>&lt;dependency&gt;</w:t>
      </w:r>
    </w:p>
    <w:p w:rsidR="00463480" w:rsidRDefault="00463480" w:rsidP="00463480">
      <w:r>
        <w:t xml:space="preserve">    &lt;groupId&gt;junit&lt;/groupId&gt;</w:t>
      </w:r>
    </w:p>
    <w:p w:rsidR="00463480" w:rsidRDefault="00463480" w:rsidP="00463480">
      <w:r>
        <w:t xml:space="preserve">    &lt;artifactId&gt;junit&lt;/artifactId&gt;</w:t>
      </w:r>
    </w:p>
    <w:p w:rsidR="00463480" w:rsidRDefault="00463480" w:rsidP="00463480">
      <w:r>
        <w:t xml:space="preserve">    &lt;version&gt;4.13&lt;/version&gt;</w:t>
      </w:r>
    </w:p>
    <w:p w:rsidR="00463480" w:rsidRDefault="00463480" w:rsidP="00463480">
      <w:r>
        <w:t xml:space="preserve">    &lt;scope&gt;test&lt;/scope&gt;</w:t>
      </w:r>
    </w:p>
    <w:p w:rsidR="00463480" w:rsidRDefault="00463480" w:rsidP="00463480">
      <w:r>
        <w:t>&lt;/dependency&gt;</w:t>
      </w:r>
    </w:p>
    <w:p w:rsidR="00463480" w:rsidRDefault="00463480" w:rsidP="00463480"/>
    <w:p w:rsidR="00463480" w:rsidRDefault="00463480" w:rsidP="00463480">
      <w:r>
        <w:t>&lt;!-- https://mvnrepository.com/artifact/io.cucumber/cucumber-junit --&gt;</w:t>
      </w:r>
    </w:p>
    <w:p w:rsidR="00463480" w:rsidRDefault="00463480" w:rsidP="00463480">
      <w:r>
        <w:t>&lt;dependency&gt;</w:t>
      </w:r>
    </w:p>
    <w:p w:rsidR="00463480" w:rsidRDefault="00463480" w:rsidP="00463480">
      <w:r>
        <w:t xml:space="preserve">    &lt;groupId&gt;io.cucumber&lt;/groupId&gt;</w:t>
      </w:r>
    </w:p>
    <w:p w:rsidR="00463480" w:rsidRDefault="00463480" w:rsidP="00463480">
      <w:r>
        <w:t xml:space="preserve">    &lt;artifactId&gt;cucumber-junit&lt;/artifactId&gt;</w:t>
      </w:r>
    </w:p>
    <w:p w:rsidR="00463480" w:rsidRDefault="00463480" w:rsidP="00463480">
      <w:r>
        <w:t xml:space="preserve">    &lt;version&gt;5.7.0&lt;/version&gt;</w:t>
      </w:r>
    </w:p>
    <w:p w:rsidR="00463480" w:rsidRDefault="00463480" w:rsidP="00463480">
      <w:r>
        <w:t xml:space="preserve">    &lt;scope&gt;test&lt;/scope&gt;</w:t>
      </w:r>
    </w:p>
    <w:p w:rsidR="00463480" w:rsidRDefault="00463480" w:rsidP="00463480">
      <w:r>
        <w:t>&lt;/dependency&gt;</w:t>
      </w:r>
    </w:p>
    <w:p w:rsidR="00463480" w:rsidRDefault="00463480" w:rsidP="00463480">
      <w:r>
        <w:t>&lt;!-- https://mvnrepository.com/artifact/io.cucumber/cucumber-core --&gt;</w:t>
      </w:r>
    </w:p>
    <w:p w:rsidR="00463480" w:rsidRDefault="00463480" w:rsidP="00463480">
      <w:r>
        <w:t>&lt;dependency&gt;</w:t>
      </w:r>
    </w:p>
    <w:p w:rsidR="00463480" w:rsidRDefault="00463480" w:rsidP="00463480">
      <w:r>
        <w:t xml:space="preserve">    &lt;groupId&gt;io.cucumber&lt;/groupId&gt;</w:t>
      </w:r>
    </w:p>
    <w:p w:rsidR="00463480" w:rsidRDefault="00463480" w:rsidP="00463480">
      <w:r>
        <w:t xml:space="preserve">    &lt;artifactId&gt;cucumber-core&lt;/artifactId&gt;</w:t>
      </w:r>
    </w:p>
    <w:p w:rsidR="00463480" w:rsidRDefault="00463480" w:rsidP="00463480">
      <w:r>
        <w:t xml:space="preserve">    &lt;version&gt;5.7.0&lt;/version&gt;</w:t>
      </w:r>
    </w:p>
    <w:p w:rsidR="00463480" w:rsidRDefault="00463480" w:rsidP="00463480">
      <w:r>
        <w:t>&lt;/dependency&gt;</w:t>
      </w:r>
    </w:p>
    <w:p w:rsidR="00463480" w:rsidRDefault="00463480" w:rsidP="00463480">
      <w:r>
        <w:t>&lt;!-- https://mvnrepository.com/artifact/org.mockito/mockito-all --&gt;</w:t>
      </w:r>
    </w:p>
    <w:p w:rsidR="00463480" w:rsidRDefault="00463480" w:rsidP="00463480">
      <w:r>
        <w:t>&lt;dependency&gt;</w:t>
      </w:r>
    </w:p>
    <w:p w:rsidR="00463480" w:rsidRDefault="00463480" w:rsidP="00463480">
      <w:r>
        <w:lastRenderedPageBreak/>
        <w:t xml:space="preserve">    &lt;groupId&gt;org.mockito&lt;/groupId&gt;</w:t>
      </w:r>
    </w:p>
    <w:p w:rsidR="00463480" w:rsidRDefault="00463480" w:rsidP="00463480">
      <w:r>
        <w:t xml:space="preserve">    &lt;artifactId&gt;mockito-all&lt;/artifactId&gt;</w:t>
      </w:r>
    </w:p>
    <w:p w:rsidR="00463480" w:rsidRDefault="00463480" w:rsidP="00463480">
      <w:r>
        <w:t xml:space="preserve">    &lt;version&gt;2.0.2-beta&lt;/version&gt;</w:t>
      </w:r>
    </w:p>
    <w:p w:rsidR="00463480" w:rsidRDefault="00463480" w:rsidP="00463480">
      <w:r>
        <w:t xml:space="preserve">    &lt;scope&gt;test&lt;/scope&gt;</w:t>
      </w:r>
    </w:p>
    <w:p w:rsidR="00463480" w:rsidRDefault="00463480" w:rsidP="00463480">
      <w:r>
        <w:t>&lt;/dependency&gt;</w:t>
      </w:r>
    </w:p>
    <w:p w:rsidR="00463480" w:rsidRDefault="00463480" w:rsidP="00463480">
      <w:r>
        <w:t>&lt;!-- https://mvnrepository.com/artifact/io.cucumber/cucumber-jvm-deps --&gt;</w:t>
      </w:r>
    </w:p>
    <w:p w:rsidR="00463480" w:rsidRDefault="00463480" w:rsidP="00463480">
      <w:r>
        <w:t>&lt;dependency&gt;</w:t>
      </w:r>
    </w:p>
    <w:p w:rsidR="00463480" w:rsidRDefault="00463480" w:rsidP="00463480">
      <w:r>
        <w:t xml:space="preserve">    &lt;groupId&gt;io.cucumber&lt;/groupId&gt;</w:t>
      </w:r>
    </w:p>
    <w:p w:rsidR="00463480" w:rsidRDefault="00463480" w:rsidP="00463480">
      <w:r>
        <w:t xml:space="preserve">    &lt;artifactId&gt;cucumber-jvm-deps&lt;/artifactId&gt;</w:t>
      </w:r>
    </w:p>
    <w:p w:rsidR="00463480" w:rsidRDefault="00463480" w:rsidP="00463480">
      <w:r>
        <w:t xml:space="preserve">    &lt;version&gt;1.0.6&lt;/version&gt;</w:t>
      </w:r>
    </w:p>
    <w:p w:rsidR="00463480" w:rsidRDefault="00463480" w:rsidP="00463480">
      <w:r>
        <w:t xml:space="preserve">    &lt;scope&gt;provided&lt;/scope&gt;</w:t>
      </w:r>
    </w:p>
    <w:p w:rsidR="00463480" w:rsidRDefault="00463480" w:rsidP="00463480">
      <w:r>
        <w:t>&lt;/dependency&gt;</w:t>
      </w:r>
    </w:p>
    <w:p w:rsidR="00463480" w:rsidRDefault="00463480" w:rsidP="00463480">
      <w:r>
        <w:t>&lt;!-- https://mvnrepository.com/artifact/io.cucumber/gherkin --&gt;</w:t>
      </w:r>
    </w:p>
    <w:p w:rsidR="00463480" w:rsidRDefault="00463480" w:rsidP="00463480">
      <w:r>
        <w:t>&lt;dependency&gt;</w:t>
      </w:r>
    </w:p>
    <w:p w:rsidR="00463480" w:rsidRDefault="00463480" w:rsidP="00463480">
      <w:r>
        <w:t xml:space="preserve">    &lt;groupId&gt;io.cucumber&lt;/groupId&gt;</w:t>
      </w:r>
    </w:p>
    <w:p w:rsidR="00463480" w:rsidRDefault="00463480" w:rsidP="00463480">
      <w:r>
        <w:t xml:space="preserve">    &lt;artifactId&gt;gherkin&lt;/artifactId&gt;</w:t>
      </w:r>
    </w:p>
    <w:p w:rsidR="00463480" w:rsidRDefault="00463480" w:rsidP="00463480">
      <w:r>
        <w:t xml:space="preserve">    &lt;version&gt;6.0.0&lt;/version&gt;</w:t>
      </w:r>
    </w:p>
    <w:p w:rsidR="00463480" w:rsidRDefault="00463480" w:rsidP="00463480">
      <w:r>
        <w:t>&lt;/dependency&gt;</w:t>
      </w:r>
    </w:p>
    <w:p w:rsidR="00463480" w:rsidRDefault="00463480" w:rsidP="00463480">
      <w:r>
        <w:t>&lt;!-- https://mvnrepository.com/artifact/org.seleniumhq.selenium/selenium-java --&gt;</w:t>
      </w:r>
    </w:p>
    <w:p w:rsidR="00463480" w:rsidRDefault="00463480" w:rsidP="00463480">
      <w:r>
        <w:t>&lt;dependency&gt;</w:t>
      </w:r>
    </w:p>
    <w:p w:rsidR="00463480" w:rsidRDefault="00463480" w:rsidP="00463480">
      <w:r>
        <w:t xml:space="preserve">    &lt;groupId&gt;org.seleniumhq.selenium&lt;/groupId&gt;</w:t>
      </w:r>
    </w:p>
    <w:p w:rsidR="00463480" w:rsidRDefault="00463480" w:rsidP="00463480">
      <w:r>
        <w:t xml:space="preserve">    &lt;artifactId&gt;selenium-java&lt;/artifactId&gt;</w:t>
      </w:r>
    </w:p>
    <w:p w:rsidR="00463480" w:rsidRDefault="00463480" w:rsidP="00463480">
      <w:r>
        <w:t xml:space="preserve">    &lt;version&gt;4.0.0&lt;/version&gt;</w:t>
      </w:r>
    </w:p>
    <w:p w:rsidR="00463480" w:rsidRDefault="00463480" w:rsidP="00463480">
      <w:r>
        <w:t>&lt;/dependency&gt;</w:t>
      </w:r>
    </w:p>
    <w:p w:rsidR="00823D49" w:rsidRDefault="00823D49" w:rsidP="00010FEA"/>
    <w:p w:rsidR="004B011F" w:rsidRDefault="004B011F" w:rsidP="00010FEA">
      <w:pPr>
        <w:pBdr>
          <w:bottom w:val="double" w:sz="6" w:space="1" w:color="auto"/>
        </w:pBdr>
      </w:pPr>
    </w:p>
    <w:p w:rsidR="004B011F" w:rsidRDefault="004B011F" w:rsidP="00010FEA">
      <w:r>
        <w:t xml:space="preserve">Update the Runner.java file code </w:t>
      </w:r>
    </w:p>
    <w:p w:rsidR="00E03E60" w:rsidRDefault="00E03E60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lastRenderedPageBreak/>
        <w:t>package</w:t>
      </w:r>
      <w:r>
        <w:rPr>
          <w:rFonts w:ascii="Consolas" w:hAnsi="Consolas" w:cs="Consolas"/>
          <w:color w:val="000000"/>
          <w:sz w:val="28"/>
          <w:szCs w:val="28"/>
        </w:rPr>
        <w:t xml:space="preserve"> Runner;</w:t>
      </w:r>
    </w:p>
    <w:p w:rsidR="00E03E60" w:rsidRDefault="00E03E60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E03E60" w:rsidRDefault="00E03E60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org.junit.runner.RunWith;</w:t>
      </w:r>
    </w:p>
    <w:p w:rsidR="00E03E60" w:rsidRDefault="00E03E60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E03E60" w:rsidRDefault="00E03E60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io.cucumber.junit.Cucumber;</w:t>
      </w:r>
    </w:p>
    <w:p w:rsidR="00E03E60" w:rsidRDefault="00E03E60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io.cucumber.junit.CucumberOptions;</w:t>
      </w:r>
    </w:p>
    <w:p w:rsidR="00E03E60" w:rsidRDefault="00E03E60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E03E60" w:rsidRDefault="00E03E60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646464"/>
          <w:sz w:val="28"/>
          <w:szCs w:val="28"/>
        </w:rPr>
        <w:t>@RunWith</w:t>
      </w:r>
      <w:r>
        <w:rPr>
          <w:rFonts w:ascii="Consolas" w:hAnsi="Consolas" w:cs="Consolas"/>
          <w:color w:val="000000"/>
          <w:sz w:val="28"/>
          <w:szCs w:val="28"/>
        </w:rPr>
        <w:t>(Cucumber.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E03E60" w:rsidRDefault="00E03E60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646464"/>
          <w:sz w:val="28"/>
          <w:szCs w:val="28"/>
        </w:rPr>
        <w:t>@CucumberOptions</w:t>
      </w:r>
      <w:r>
        <w:rPr>
          <w:rFonts w:ascii="Consolas" w:hAnsi="Consolas" w:cs="Consolas"/>
          <w:color w:val="000000"/>
          <w:sz w:val="28"/>
          <w:szCs w:val="28"/>
        </w:rPr>
        <w:t>(features=</w:t>
      </w:r>
      <w:r>
        <w:rPr>
          <w:rFonts w:ascii="Consolas" w:hAnsi="Consolas" w:cs="Consolas"/>
          <w:color w:val="2A00FF"/>
          <w:sz w:val="28"/>
          <w:szCs w:val="28"/>
        </w:rPr>
        <w:t>"TestCode"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E03E60" w:rsidRDefault="00E03E60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E03E60" w:rsidRDefault="00E03E60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MainClass {</w:t>
      </w:r>
    </w:p>
    <w:p w:rsidR="00E03E60" w:rsidRDefault="00E03E60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E03E60" w:rsidRDefault="00E03E60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35162A" w:rsidRDefault="0035162A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35162A" w:rsidRDefault="0035162A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===Run Cucumber code…..</w:t>
      </w:r>
    </w:p>
    <w:p w:rsidR="0035162A" w:rsidRDefault="0035162A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noProof/>
        </w:rPr>
        <w:drawing>
          <wp:inline distT="0" distB="0" distL="0" distR="0" wp14:anchorId="58A4B78A" wp14:editId="4FD050F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19F" w:rsidRDefault="00FF319F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FF319F" w:rsidRDefault="00FF319F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Copy and paste -&gt; Cucumber runner class generated code… with method</w:t>
      </w:r>
    </w:p>
    <w:p w:rsidR="00DD4BFB" w:rsidRDefault="00DD4BFB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DD4BFB" w:rsidRDefault="00DD4BFB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A9D5D2" wp14:editId="0EA2CBA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05" w:rsidRDefault="003B6C05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3B6C05" w:rsidRDefault="003B6C05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After update the steps code, and update the glue link with test cases package name </w:t>
      </w:r>
    </w:p>
    <w:p w:rsidR="003B6C05" w:rsidRDefault="000B77B4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noProof/>
        </w:rPr>
        <w:drawing>
          <wp:inline distT="0" distB="0" distL="0" distR="0" wp14:anchorId="67206EC0" wp14:editId="4C8DC00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67" w:rsidRDefault="00CA4467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CA4467" w:rsidRDefault="00CA4467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3532C7" wp14:editId="2FAD48A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67" w:rsidRDefault="00CA4467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CA4467" w:rsidRDefault="00CA4467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Update the test case with selenium code….</w:t>
      </w:r>
    </w:p>
    <w:p w:rsidR="00D5455D" w:rsidRDefault="00D5455D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D5455D" w:rsidRDefault="00D5455D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Feature:</w:t>
      </w:r>
      <w:r>
        <w:rPr>
          <w:rFonts w:ascii="Consolas" w:hAnsi="Consolas" w:cs="Consolas"/>
          <w:color w:val="000000"/>
          <w:sz w:val="28"/>
          <w:szCs w:val="28"/>
        </w:rPr>
        <w:t xml:space="preserve"> Smoke Testing 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Scenario:</w:t>
      </w:r>
      <w:r>
        <w:rPr>
          <w:rFonts w:ascii="Consolas" w:hAnsi="Consolas" w:cs="Consolas"/>
          <w:color w:val="000000"/>
          <w:sz w:val="28"/>
          <w:szCs w:val="28"/>
        </w:rPr>
        <w:t xml:space="preserve"> Main menu validation 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</w:t>
      </w:r>
      <w:r>
        <w:rPr>
          <w:rFonts w:ascii="Consolas" w:hAnsi="Consolas" w:cs="Consolas"/>
          <w:i/>
          <w:iCs/>
          <w:color w:val="7F0055"/>
          <w:sz w:val="28"/>
          <w:szCs w:val="28"/>
        </w:rPr>
        <w:t>Given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  <w:u w:val="single"/>
        </w:rPr>
        <w:t>Open chrome browser and application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</w:t>
      </w:r>
      <w:r>
        <w:rPr>
          <w:rFonts w:ascii="Consolas" w:hAnsi="Consolas" w:cs="Consolas"/>
          <w:i/>
          <w:iCs/>
          <w:color w:val="7F0055"/>
          <w:sz w:val="28"/>
          <w:szCs w:val="28"/>
        </w:rPr>
        <w:t>When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  <w:u w:val="single"/>
        </w:rPr>
        <w:t>Select men menu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</w:t>
      </w:r>
      <w:r>
        <w:rPr>
          <w:rFonts w:ascii="Consolas" w:hAnsi="Consolas" w:cs="Consolas"/>
          <w:i/>
          <w:iCs/>
          <w:color w:val="7F0055"/>
          <w:sz w:val="28"/>
          <w:szCs w:val="28"/>
        </w:rPr>
        <w:t>And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  <w:u w:val="single"/>
        </w:rPr>
        <w:t>Select women menu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</w:t>
      </w:r>
      <w:r>
        <w:rPr>
          <w:rFonts w:ascii="Consolas" w:hAnsi="Consolas" w:cs="Consolas"/>
          <w:i/>
          <w:iCs/>
          <w:color w:val="7F0055"/>
          <w:sz w:val="28"/>
          <w:szCs w:val="28"/>
        </w:rPr>
        <w:t>And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  <w:u w:val="single"/>
        </w:rPr>
        <w:t>Select Kids menu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</w:t>
      </w:r>
      <w:r>
        <w:rPr>
          <w:rFonts w:ascii="Consolas" w:hAnsi="Consolas" w:cs="Consolas"/>
          <w:i/>
          <w:iCs/>
          <w:color w:val="7F0055"/>
          <w:sz w:val="28"/>
          <w:szCs w:val="28"/>
        </w:rPr>
        <w:t>And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  <w:u w:val="single"/>
        </w:rPr>
        <w:t>Select homeliving</w:t>
      </w:r>
    </w:p>
    <w:p w:rsidR="00D5455D" w:rsidRDefault="00D5455D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D5455D" w:rsidRP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  <w:highlight w:val="yellow"/>
        </w:rPr>
      </w:pPr>
      <w:r w:rsidRPr="00D5455D">
        <w:rPr>
          <w:rFonts w:ascii="Consolas" w:hAnsi="Consolas" w:cs="Consolas"/>
          <w:sz w:val="28"/>
          <w:szCs w:val="28"/>
          <w:highlight w:val="yellow"/>
        </w:rPr>
        <w:t>package Runner;</w:t>
      </w:r>
      <w:bookmarkStart w:id="0" w:name="_GoBack"/>
      <w:bookmarkEnd w:id="0"/>
    </w:p>
    <w:p w:rsidR="00D5455D" w:rsidRP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  <w:highlight w:val="yellow"/>
        </w:rPr>
      </w:pPr>
    </w:p>
    <w:p w:rsidR="00D5455D" w:rsidRP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  <w:highlight w:val="yellow"/>
        </w:rPr>
      </w:pPr>
      <w:r w:rsidRPr="00D5455D">
        <w:rPr>
          <w:rFonts w:ascii="Consolas" w:hAnsi="Consolas" w:cs="Consolas"/>
          <w:sz w:val="28"/>
          <w:szCs w:val="28"/>
          <w:highlight w:val="yellow"/>
        </w:rPr>
        <w:t>import org.junit.runner.RunWith;</w:t>
      </w:r>
    </w:p>
    <w:p w:rsidR="00D5455D" w:rsidRP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  <w:highlight w:val="yellow"/>
        </w:rPr>
      </w:pPr>
    </w:p>
    <w:p w:rsidR="00D5455D" w:rsidRP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  <w:highlight w:val="yellow"/>
        </w:rPr>
      </w:pPr>
      <w:r w:rsidRPr="00D5455D">
        <w:rPr>
          <w:rFonts w:ascii="Consolas" w:hAnsi="Consolas" w:cs="Consolas"/>
          <w:sz w:val="28"/>
          <w:szCs w:val="28"/>
          <w:highlight w:val="yellow"/>
        </w:rPr>
        <w:t>import io.cucumber.junit.Cucumber;</w:t>
      </w:r>
    </w:p>
    <w:p w:rsidR="00D5455D" w:rsidRP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  <w:highlight w:val="yellow"/>
        </w:rPr>
      </w:pPr>
      <w:r w:rsidRPr="00D5455D">
        <w:rPr>
          <w:rFonts w:ascii="Consolas" w:hAnsi="Consolas" w:cs="Consolas"/>
          <w:sz w:val="28"/>
          <w:szCs w:val="28"/>
          <w:highlight w:val="yellow"/>
        </w:rPr>
        <w:t>import io.cucumber.junit.CucumberOptions;</w:t>
      </w:r>
    </w:p>
    <w:p w:rsidR="00D5455D" w:rsidRP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  <w:highlight w:val="yellow"/>
        </w:rPr>
      </w:pPr>
    </w:p>
    <w:p w:rsidR="00D5455D" w:rsidRP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  <w:highlight w:val="yellow"/>
        </w:rPr>
      </w:pPr>
      <w:r w:rsidRPr="00D5455D">
        <w:rPr>
          <w:rFonts w:ascii="Consolas" w:hAnsi="Consolas" w:cs="Consolas"/>
          <w:sz w:val="28"/>
          <w:szCs w:val="28"/>
          <w:highlight w:val="yellow"/>
        </w:rPr>
        <w:t>@RunWith(Cucumber.class)</w:t>
      </w:r>
    </w:p>
    <w:p w:rsidR="00D5455D" w:rsidRP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  <w:highlight w:val="yellow"/>
        </w:rPr>
      </w:pPr>
      <w:r w:rsidRPr="00D5455D">
        <w:rPr>
          <w:rFonts w:ascii="Consolas" w:hAnsi="Consolas" w:cs="Consolas"/>
          <w:sz w:val="28"/>
          <w:szCs w:val="28"/>
          <w:highlight w:val="yellow"/>
        </w:rPr>
        <w:t>@CucumberOptions(features="TestCode",glue= {"Steps"})</w:t>
      </w:r>
    </w:p>
    <w:p w:rsidR="00D5455D" w:rsidRP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  <w:highlight w:val="yellow"/>
        </w:rPr>
      </w:pPr>
    </w:p>
    <w:p w:rsidR="00D5455D" w:rsidRP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  <w:highlight w:val="yellow"/>
        </w:rPr>
      </w:pPr>
      <w:r w:rsidRPr="00D5455D">
        <w:rPr>
          <w:rFonts w:ascii="Consolas" w:hAnsi="Consolas" w:cs="Consolas"/>
          <w:sz w:val="28"/>
          <w:szCs w:val="28"/>
          <w:highlight w:val="yellow"/>
        </w:rPr>
        <w:t>public class MainClass {</w:t>
      </w:r>
    </w:p>
    <w:p w:rsidR="00D5455D" w:rsidRP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  <w:highlight w:val="yellow"/>
        </w:rPr>
      </w:pP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 w:rsidRPr="00D5455D">
        <w:rPr>
          <w:rFonts w:ascii="Consolas" w:hAnsi="Consolas" w:cs="Consolas"/>
          <w:sz w:val="28"/>
          <w:szCs w:val="28"/>
          <w:highlight w:val="yellow"/>
        </w:rPr>
        <w:t>}</w:t>
      </w:r>
    </w:p>
    <w:p w:rsidR="00D5455D" w:rsidRDefault="00D5455D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r>
        <w:rPr>
          <w:rFonts w:ascii="Consolas" w:hAnsi="Consolas" w:cs="Consolas"/>
          <w:color w:val="000000"/>
          <w:sz w:val="28"/>
          <w:szCs w:val="28"/>
        </w:rPr>
        <w:t xml:space="preserve"> Steps;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org.openqa.selenium.By;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  <w:u w:val="single"/>
        </w:rPr>
        <w:t>org.openqa.selenium.WebDriver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org.openqa.selenium.chrome.ChromeDriver;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org.openqa.selenium.chrome.ChromeOptions;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io.cucumber.java.en.Given;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r>
        <w:rPr>
          <w:rFonts w:ascii="Consolas" w:hAnsi="Consolas" w:cs="Consolas"/>
          <w:color w:val="000000"/>
          <w:sz w:val="28"/>
          <w:szCs w:val="28"/>
        </w:rPr>
        <w:t xml:space="preserve"> io.cucumber.java.en.When;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TestCases {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 xml:space="preserve">ChromeDriver </w:t>
      </w:r>
      <w:r>
        <w:rPr>
          <w:rFonts w:ascii="Consolas" w:hAnsi="Consolas" w:cs="Consolas"/>
          <w:color w:val="0000C0"/>
          <w:sz w:val="28"/>
          <w:szCs w:val="28"/>
        </w:rPr>
        <w:t>dr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@Given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"Open chrome browser and application"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open_chrome_browser_and_application() {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System.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setProperty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"webdriver.chrome.driver"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r>
        <w:rPr>
          <w:rFonts w:ascii="Consolas" w:hAnsi="Consolas" w:cs="Consolas"/>
          <w:color w:val="2A00FF"/>
          <w:sz w:val="28"/>
          <w:szCs w:val="28"/>
        </w:rPr>
        <w:t>"C:\\SeleniumDemo\\drivers\\chromedriver.exe"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ChromeOptions </w:t>
      </w:r>
      <w:r>
        <w:rPr>
          <w:rFonts w:ascii="Consolas" w:hAnsi="Consolas" w:cs="Consolas"/>
          <w:color w:val="6A3E3E"/>
          <w:sz w:val="28"/>
          <w:szCs w:val="28"/>
        </w:rPr>
        <w:t>options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ChromeOptions();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options</w:t>
      </w:r>
      <w:r>
        <w:rPr>
          <w:rFonts w:ascii="Consolas" w:hAnsi="Consolas" w:cs="Consolas"/>
          <w:color w:val="000000"/>
          <w:sz w:val="28"/>
          <w:szCs w:val="28"/>
        </w:rPr>
        <w:t>.addArguments(</w:t>
      </w:r>
      <w:r>
        <w:rPr>
          <w:rFonts w:ascii="Consolas" w:hAnsi="Consolas" w:cs="Consolas"/>
          <w:color w:val="2A00FF"/>
          <w:sz w:val="28"/>
          <w:szCs w:val="28"/>
        </w:rPr>
        <w:t>"--remote-allow-origins=*"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ChromeDriver </w:t>
      </w:r>
      <w:r>
        <w:rPr>
          <w:rFonts w:ascii="Consolas" w:hAnsi="Consolas" w:cs="Consolas"/>
          <w:color w:val="6A3E3E"/>
          <w:sz w:val="28"/>
          <w:szCs w:val="28"/>
        </w:rPr>
        <w:t>dr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ChromeDriver(</w:t>
      </w:r>
      <w:r>
        <w:rPr>
          <w:rFonts w:ascii="Consolas" w:hAnsi="Consolas" w:cs="Consolas"/>
          <w:color w:val="6A3E3E"/>
          <w:sz w:val="28"/>
          <w:szCs w:val="28"/>
        </w:rPr>
        <w:t>options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dr</w:t>
      </w:r>
      <w:r>
        <w:rPr>
          <w:rFonts w:ascii="Consolas" w:hAnsi="Consolas" w:cs="Consolas"/>
          <w:color w:val="000000"/>
          <w:sz w:val="28"/>
          <w:szCs w:val="28"/>
        </w:rPr>
        <w:t>.manage().window().maximize();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dr</w:t>
      </w:r>
      <w:r>
        <w:rPr>
          <w:rFonts w:ascii="Consolas" w:hAnsi="Consolas" w:cs="Consolas"/>
          <w:color w:val="000000"/>
          <w:sz w:val="28"/>
          <w:szCs w:val="28"/>
        </w:rPr>
        <w:t>.get(</w:t>
      </w:r>
      <w:r>
        <w:rPr>
          <w:rFonts w:ascii="Consolas" w:hAnsi="Consolas" w:cs="Consolas"/>
          <w:color w:val="2A00FF"/>
          <w:sz w:val="28"/>
          <w:szCs w:val="28"/>
        </w:rPr>
        <w:t>"https://www.myntra.com"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@When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"Select men menu"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select_men_menu() {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.println(</w:t>
      </w:r>
      <w:r>
        <w:rPr>
          <w:rFonts w:ascii="Consolas" w:hAnsi="Consolas" w:cs="Consolas"/>
          <w:color w:val="0000C0"/>
          <w:sz w:val="28"/>
          <w:szCs w:val="28"/>
        </w:rPr>
        <w:t>dr</w:t>
      </w:r>
      <w:r>
        <w:rPr>
          <w:rFonts w:ascii="Consolas" w:hAnsi="Consolas" w:cs="Consolas"/>
          <w:color w:val="000000"/>
          <w:sz w:val="28"/>
          <w:szCs w:val="28"/>
        </w:rPr>
        <w:t>.getCurrentUrl());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.println(</w:t>
      </w:r>
      <w:r>
        <w:rPr>
          <w:rFonts w:ascii="Consolas" w:hAnsi="Consolas" w:cs="Consolas"/>
          <w:color w:val="0000C0"/>
          <w:sz w:val="28"/>
          <w:szCs w:val="28"/>
        </w:rPr>
        <w:t>dr</w:t>
      </w:r>
      <w:r>
        <w:rPr>
          <w:rFonts w:ascii="Consolas" w:hAnsi="Consolas" w:cs="Consolas"/>
          <w:color w:val="000000"/>
          <w:sz w:val="28"/>
          <w:szCs w:val="28"/>
        </w:rPr>
        <w:t>.getTitle());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@When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"Select women menu"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select_women_menu() {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C0"/>
          <w:sz w:val="28"/>
          <w:szCs w:val="28"/>
        </w:rPr>
        <w:t>dr</w:t>
      </w:r>
      <w:r>
        <w:rPr>
          <w:rFonts w:ascii="Consolas" w:hAnsi="Consolas" w:cs="Consolas"/>
          <w:color w:val="000000"/>
          <w:sz w:val="28"/>
          <w:szCs w:val="28"/>
        </w:rPr>
        <w:t>.findElement(By.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xpath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"//*[@id=\"desktop-header-cnt\"]/div[2]/nav/div/div[1]/div/a"</w:t>
      </w:r>
      <w:r>
        <w:rPr>
          <w:rFonts w:ascii="Consolas" w:hAnsi="Consolas" w:cs="Consolas"/>
          <w:color w:val="000000"/>
          <w:sz w:val="28"/>
          <w:szCs w:val="28"/>
        </w:rPr>
        <w:t>)).click();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@When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"Select Kids menu"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select_Kids_menu() {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C0"/>
          <w:sz w:val="28"/>
          <w:szCs w:val="28"/>
        </w:rPr>
        <w:t>dr</w:t>
      </w:r>
      <w:r>
        <w:rPr>
          <w:rFonts w:ascii="Consolas" w:hAnsi="Consolas" w:cs="Consolas"/>
          <w:color w:val="000000"/>
          <w:sz w:val="28"/>
          <w:szCs w:val="28"/>
        </w:rPr>
        <w:t>.findElement(By.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xpath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"//*[@id=\"desktop-header-cnt\"]/div[2]/nav/div/div[3]/div/a"</w:t>
      </w:r>
      <w:r>
        <w:rPr>
          <w:rFonts w:ascii="Consolas" w:hAnsi="Consolas" w:cs="Consolas"/>
          <w:color w:val="000000"/>
          <w:sz w:val="28"/>
          <w:szCs w:val="28"/>
        </w:rPr>
        <w:t xml:space="preserve">)).click();   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</w:rPr>
        <w:t>@When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"Select homeliving"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select_homeliving() {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C0"/>
          <w:sz w:val="28"/>
          <w:szCs w:val="28"/>
        </w:rPr>
        <w:t>dr</w:t>
      </w:r>
      <w:r>
        <w:rPr>
          <w:rFonts w:ascii="Consolas" w:hAnsi="Consolas" w:cs="Consolas"/>
          <w:color w:val="000000"/>
          <w:sz w:val="28"/>
          <w:szCs w:val="28"/>
        </w:rPr>
        <w:t>.findElement(By.</w:t>
      </w:r>
      <w:r>
        <w:rPr>
          <w:rFonts w:ascii="Consolas" w:hAnsi="Consolas" w:cs="Consolas"/>
          <w:i/>
          <w:iCs/>
          <w:color w:val="000000"/>
          <w:sz w:val="28"/>
          <w:szCs w:val="28"/>
        </w:rPr>
        <w:t>xpath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"//*[@id=\"desktop-header-cnt\"]/div[2]/nav/div/div[4]/div/a"</w:t>
      </w:r>
      <w:r>
        <w:rPr>
          <w:rFonts w:ascii="Consolas" w:hAnsi="Consolas" w:cs="Consolas"/>
          <w:color w:val="000000"/>
          <w:sz w:val="28"/>
          <w:szCs w:val="28"/>
        </w:rPr>
        <w:t xml:space="preserve">)).click();   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D5455D" w:rsidRDefault="00D5455D" w:rsidP="00D5455D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D5455D" w:rsidRDefault="00D5455D" w:rsidP="00E03E60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sz w:val="28"/>
          <w:szCs w:val="28"/>
        </w:rPr>
      </w:pPr>
    </w:p>
    <w:p w:rsidR="004B011F" w:rsidRPr="002A4392" w:rsidRDefault="004B011F" w:rsidP="00010FEA"/>
    <w:sectPr w:rsidR="004B011F" w:rsidRPr="002A4392" w:rsidSect="00DD5358">
      <w:pgSz w:w="12240" w:h="15840"/>
      <w:pgMar w:top="1440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4EA4" w:rsidRDefault="008C4EA4">
      <w:pPr>
        <w:spacing w:line="240" w:lineRule="auto"/>
      </w:pPr>
      <w:r>
        <w:separator/>
      </w:r>
    </w:p>
  </w:endnote>
  <w:endnote w:type="continuationSeparator" w:id="0">
    <w:p w:rsidR="008C4EA4" w:rsidRDefault="008C4E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4EA4" w:rsidRDefault="008C4EA4">
      <w:pPr>
        <w:spacing w:line="240" w:lineRule="auto"/>
      </w:pPr>
      <w:r>
        <w:separator/>
      </w:r>
    </w:p>
  </w:footnote>
  <w:footnote w:type="continuationSeparator" w:id="0">
    <w:p w:rsidR="008C4EA4" w:rsidRDefault="008C4EA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A91AE0"/>
    <w:multiLevelType w:val="hybridMultilevel"/>
    <w:tmpl w:val="6FD48164"/>
    <w:lvl w:ilvl="0" w:tplc="77AC816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D75E66"/>
    <w:multiLevelType w:val="hybridMultilevel"/>
    <w:tmpl w:val="E7CE91CE"/>
    <w:lvl w:ilvl="0" w:tplc="77AC816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>
    <w:abstractNumId w:val="12"/>
  </w:num>
  <w:num w:numId="2">
    <w:abstractNumId w:val="12"/>
    <w:lvlOverride w:ilvl="0">
      <w:startOverride w:val="1"/>
    </w:lvlOverride>
  </w:num>
  <w:num w:numId="3">
    <w:abstractNumId w:val="12"/>
  </w:num>
  <w:num w:numId="4">
    <w:abstractNumId w:val="12"/>
    <w:lvlOverride w:ilvl="0">
      <w:startOverride w:val="1"/>
    </w:lvlOverride>
  </w:num>
  <w:num w:numId="5">
    <w:abstractNumId w:val="8"/>
  </w:num>
  <w:num w:numId="6">
    <w:abstractNumId w:val="12"/>
    <w:lvlOverride w:ilvl="0">
      <w:startOverride w:val="1"/>
    </w:lvlOverride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1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392"/>
    <w:rsid w:val="00007202"/>
    <w:rsid w:val="00010FEA"/>
    <w:rsid w:val="000150E9"/>
    <w:rsid w:val="00030E3C"/>
    <w:rsid w:val="00072D27"/>
    <w:rsid w:val="00083C22"/>
    <w:rsid w:val="00086E87"/>
    <w:rsid w:val="000871A8"/>
    <w:rsid w:val="000A036B"/>
    <w:rsid w:val="000B77B4"/>
    <w:rsid w:val="000D0E4A"/>
    <w:rsid w:val="000F11B9"/>
    <w:rsid w:val="00102341"/>
    <w:rsid w:val="00105960"/>
    <w:rsid w:val="001073CE"/>
    <w:rsid w:val="00121553"/>
    <w:rsid w:val="00131CAB"/>
    <w:rsid w:val="001D0BD1"/>
    <w:rsid w:val="002017AC"/>
    <w:rsid w:val="002359ED"/>
    <w:rsid w:val="00252520"/>
    <w:rsid w:val="002625F9"/>
    <w:rsid w:val="002631F7"/>
    <w:rsid w:val="0026484A"/>
    <w:rsid w:val="0026504D"/>
    <w:rsid w:val="00276926"/>
    <w:rsid w:val="002A4392"/>
    <w:rsid w:val="002A67C8"/>
    <w:rsid w:val="002B40B7"/>
    <w:rsid w:val="002C5D75"/>
    <w:rsid w:val="00301789"/>
    <w:rsid w:val="00325194"/>
    <w:rsid w:val="0035162A"/>
    <w:rsid w:val="003728E3"/>
    <w:rsid w:val="003962D3"/>
    <w:rsid w:val="003B6C05"/>
    <w:rsid w:val="003C7D9D"/>
    <w:rsid w:val="003E3A63"/>
    <w:rsid w:val="00457BEB"/>
    <w:rsid w:val="00461B2E"/>
    <w:rsid w:val="00463480"/>
    <w:rsid w:val="00482CFC"/>
    <w:rsid w:val="00487996"/>
    <w:rsid w:val="00491910"/>
    <w:rsid w:val="004A3D03"/>
    <w:rsid w:val="004B011F"/>
    <w:rsid w:val="004B6D7F"/>
    <w:rsid w:val="004D785F"/>
    <w:rsid w:val="004E744B"/>
    <w:rsid w:val="004F7760"/>
    <w:rsid w:val="00520AC9"/>
    <w:rsid w:val="00537C80"/>
    <w:rsid w:val="00594254"/>
    <w:rsid w:val="005B6EB8"/>
    <w:rsid w:val="005D5207"/>
    <w:rsid w:val="00614CAB"/>
    <w:rsid w:val="00633BC0"/>
    <w:rsid w:val="00661DE5"/>
    <w:rsid w:val="006706DE"/>
    <w:rsid w:val="0069487E"/>
    <w:rsid w:val="00695798"/>
    <w:rsid w:val="006A648B"/>
    <w:rsid w:val="006B0B82"/>
    <w:rsid w:val="006B7EF2"/>
    <w:rsid w:val="006C3B5F"/>
    <w:rsid w:val="006D3A72"/>
    <w:rsid w:val="006F53EE"/>
    <w:rsid w:val="007008B4"/>
    <w:rsid w:val="00717507"/>
    <w:rsid w:val="007263B8"/>
    <w:rsid w:val="00726D9C"/>
    <w:rsid w:val="00726F2C"/>
    <w:rsid w:val="00736D30"/>
    <w:rsid w:val="00742FF3"/>
    <w:rsid w:val="00794B27"/>
    <w:rsid w:val="007A73CB"/>
    <w:rsid w:val="007A7846"/>
    <w:rsid w:val="007B2795"/>
    <w:rsid w:val="007F66F5"/>
    <w:rsid w:val="00812400"/>
    <w:rsid w:val="0082203C"/>
    <w:rsid w:val="00823D49"/>
    <w:rsid w:val="008360A8"/>
    <w:rsid w:val="008416E0"/>
    <w:rsid w:val="00853E64"/>
    <w:rsid w:val="00895251"/>
    <w:rsid w:val="00897BFF"/>
    <w:rsid w:val="008C4EA4"/>
    <w:rsid w:val="008C61B9"/>
    <w:rsid w:val="00912477"/>
    <w:rsid w:val="009139AF"/>
    <w:rsid w:val="00943B06"/>
    <w:rsid w:val="00945864"/>
    <w:rsid w:val="009806F4"/>
    <w:rsid w:val="009853E9"/>
    <w:rsid w:val="00996E16"/>
    <w:rsid w:val="009B69C5"/>
    <w:rsid w:val="009D3947"/>
    <w:rsid w:val="009F72A7"/>
    <w:rsid w:val="00A119D9"/>
    <w:rsid w:val="00A1309F"/>
    <w:rsid w:val="00A21BED"/>
    <w:rsid w:val="00A27D99"/>
    <w:rsid w:val="00A60D92"/>
    <w:rsid w:val="00A86EAC"/>
    <w:rsid w:val="00A923E7"/>
    <w:rsid w:val="00AA661C"/>
    <w:rsid w:val="00AC2F58"/>
    <w:rsid w:val="00B369B4"/>
    <w:rsid w:val="00B53817"/>
    <w:rsid w:val="00B61F85"/>
    <w:rsid w:val="00BA3CC7"/>
    <w:rsid w:val="00BC1392"/>
    <w:rsid w:val="00BF457D"/>
    <w:rsid w:val="00BF4775"/>
    <w:rsid w:val="00CA0C45"/>
    <w:rsid w:val="00CA4467"/>
    <w:rsid w:val="00CC3AB0"/>
    <w:rsid w:val="00CD4A9C"/>
    <w:rsid w:val="00CF12AE"/>
    <w:rsid w:val="00D1798D"/>
    <w:rsid w:val="00D5455D"/>
    <w:rsid w:val="00D902A4"/>
    <w:rsid w:val="00DB2323"/>
    <w:rsid w:val="00DB331E"/>
    <w:rsid w:val="00DC4E21"/>
    <w:rsid w:val="00DD4BFB"/>
    <w:rsid w:val="00DD5358"/>
    <w:rsid w:val="00E03E60"/>
    <w:rsid w:val="00E224A0"/>
    <w:rsid w:val="00E254F0"/>
    <w:rsid w:val="00E4313F"/>
    <w:rsid w:val="00E51168"/>
    <w:rsid w:val="00E55B4B"/>
    <w:rsid w:val="00E55FC7"/>
    <w:rsid w:val="00E72A21"/>
    <w:rsid w:val="00E7715A"/>
    <w:rsid w:val="00EB700D"/>
    <w:rsid w:val="00ED17C5"/>
    <w:rsid w:val="00F33B83"/>
    <w:rsid w:val="00F41B42"/>
    <w:rsid w:val="00F54BD0"/>
    <w:rsid w:val="00FB3BB2"/>
    <w:rsid w:val="00FF319F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7EBD96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4254"/>
  </w:style>
  <w:style w:type="paragraph" w:styleId="Heading1">
    <w:name w:val="heading 1"/>
    <w:basedOn w:val="Normal"/>
    <w:link w:val="Heading1Ch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Bullet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168"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48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8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8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84A"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sid w:val="006D3A7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sid w:val="006B0B82"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sid w:val="00B53817"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1073CE"/>
    <w:pPr>
      <w:jc w:val="right"/>
    </w:pPr>
  </w:style>
  <w:style w:type="paragraph" w:styleId="Bibliography">
    <w:name w:val="Bibliography"/>
    <w:basedOn w:val="Normal"/>
    <w:next w:val="Normal"/>
    <w:uiPriority w:val="37"/>
    <w:semiHidden/>
    <w:unhideWhenUsed/>
    <w:rsid w:val="00F33B83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F33B8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33B83"/>
  </w:style>
  <w:style w:type="paragraph" w:styleId="BodyText2">
    <w:name w:val="Body Text 2"/>
    <w:basedOn w:val="Normal"/>
    <w:link w:val="BodyText2Char"/>
    <w:uiPriority w:val="99"/>
    <w:semiHidden/>
    <w:unhideWhenUsed/>
    <w:rsid w:val="00F33B8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33B83"/>
  </w:style>
  <w:style w:type="paragraph" w:styleId="BodyText3">
    <w:name w:val="Body Text 3"/>
    <w:basedOn w:val="Normal"/>
    <w:link w:val="BodyText3Ch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33B83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33B83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3B8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3B83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F33B83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F33B83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33B83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33B83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33B83"/>
  </w:style>
  <w:style w:type="table" w:styleId="ColorfulGrid">
    <w:name w:val="Colorful Grid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33B83"/>
  </w:style>
  <w:style w:type="character" w:customStyle="1" w:styleId="DateChar">
    <w:name w:val="Date Char"/>
    <w:basedOn w:val="DefaultParagraphFont"/>
    <w:link w:val="Date"/>
    <w:uiPriority w:val="99"/>
    <w:semiHidden/>
    <w:rsid w:val="00F33B83"/>
  </w:style>
  <w:style w:type="paragraph" w:styleId="DocumentMap">
    <w:name w:val="Document Map"/>
    <w:basedOn w:val="Normal"/>
    <w:link w:val="DocumentMapCh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33B83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33B83"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33B83"/>
  </w:style>
  <w:style w:type="character" w:styleId="EndnoteReference">
    <w:name w:val="end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B83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B83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B83"/>
    <w:rPr>
      <w:szCs w:val="20"/>
    </w:rPr>
  </w:style>
  <w:style w:type="table" w:styleId="GridTable1Light-Accent2">
    <w:name w:val="Grid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F33B83"/>
  </w:style>
  <w:style w:type="paragraph" w:styleId="HTMLAddress">
    <w:name w:val="HTML Address"/>
    <w:basedOn w:val="Normal"/>
    <w:link w:val="HTMLAddress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F33B83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F33B83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F33B83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B83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F33B83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94254"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F33B83"/>
  </w:style>
  <w:style w:type="paragraph" w:styleId="List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33B83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F33B83"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F33B83"/>
  </w:style>
  <w:style w:type="character" w:styleId="PageNumber">
    <w:name w:val="page number"/>
    <w:basedOn w:val="DefaultParagraphFont"/>
    <w:uiPriority w:val="99"/>
    <w:semiHidden/>
    <w:unhideWhenUsed/>
    <w:rsid w:val="00F33B83"/>
  </w:style>
  <w:style w:type="character" w:styleId="PlaceholderText">
    <w:name w:val="Placeholder Text"/>
    <w:basedOn w:val="DefaultParagraphFont"/>
    <w:uiPriority w:val="99"/>
    <w:semiHidden/>
    <w:rsid w:val="00487996"/>
    <w:rPr>
      <w:color w:val="595959" w:themeColor="text1" w:themeTint="A6"/>
    </w:rPr>
  </w:style>
  <w:style w:type="table" w:styleId="PlainTable1">
    <w:name w:val="Plain Table 1"/>
    <w:basedOn w:val="Table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33B83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72D27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F33B83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F33B83"/>
  </w:style>
  <w:style w:type="paragraph" w:styleId="Signature">
    <w:name w:val="Signature"/>
    <w:basedOn w:val="Normal"/>
    <w:link w:val="SignatureCh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F33B83"/>
  </w:style>
  <w:style w:type="character" w:styleId="SubtleEmphasis">
    <w:name w:val="Subtle Emphasis"/>
    <w:basedOn w:val="DefaultParagraphFont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F33B83"/>
  </w:style>
  <w:style w:type="table" w:styleId="TableProfessional">
    <w:name w:val="Table Professional"/>
    <w:basedOn w:val="Table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B3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i\AppData\Roaming\Microsoft\Templates\Welcome%20to%20Word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Welcome to Word</Template>
  <TotalTime>0</TotalTime>
  <Pages>10</Pages>
  <Words>681</Words>
  <Characters>3887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2024-04-30T17:01:00Z</dcterms:created>
  <dcterms:modified xsi:type="dcterms:W3CDTF">2024-04-30T17:38:00Z</dcterms:modified>
</cp:coreProperties>
</file>